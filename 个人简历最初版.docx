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1276350</wp:posOffset>
                </wp:positionV>
                <wp:extent cx="2229485" cy="97218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出生年月：2006.11.05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电子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1562519443@qq.com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联系方式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：18508689221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100.5pt;height:76.55pt;width:175.55pt;z-index:251672576;v-text-anchor:middle;mso-width-relative:page;mso-height-relative:page;" filled="f" stroked="f" coordsize="21600,21600" o:gfxdata="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DZkbPbAAAACwEAAA8AAAAAAAAAAQAgAAAAIgAAAGRycy9kb3ducmV2LnhtbFBLAQIUABQAAAAI&#10;AIdO4kBIlcGaIwIAACsEAAAOAAAAAAAAAAEAIAAAACo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出生年月：2006.11.05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电子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1562519443@qq.com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联系方式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：18508689221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1276350</wp:posOffset>
                </wp:positionV>
                <wp:extent cx="2229485" cy="9721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陈云翔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性    别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民    族：汉族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共青团员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00.5pt;height:76.55pt;width:175.55pt;z-index:251671552;v-text-anchor:middle;mso-width-relative:page;mso-height-relative:page;" filled="f" stroked="f" coordsize="21600,21600" o:gfxdata="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Mbd5toAAAAKAQAADwAAAAAAAAABACAAAAAiAAAAZHJzL2Rvd25yZXYueG1sUEsBAhQAFAAAAAgA&#10;h07iQDqpY4kjAgAAKwQAAA4AAAAAAAAAAQAgAAAAK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陈云翔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性    别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民    族：汉族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政治面貌：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共青团员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9340850</wp:posOffset>
                </wp:positionV>
                <wp:extent cx="6429375" cy="1171575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71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专业知识扎实：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集成电路设计与集成系统专业在校生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，专业成绩优异，兼具扎实的微电子工艺与数字集成电路理论基础。积极践行“学以致用”。具备优秀的软硬件协同开发视角、自学能力与 Linux 环境开发习惯，能快速理解并应用前沿 EDA 工具，渴望在芯片设计/验证岗位中持续产出价值。</w:t>
                            </w:r>
                          </w:p>
                          <w:p>
                            <w:pPr>
                              <w:pStyle w:val="10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35.5pt;height:92.25pt;width:506.25pt;mso-position-vertical-relative:page;z-index:251675648;v-text-anchor:middle;mso-width-relative:page;mso-height-relative:page;" filled="f" stroked="f" coordsize="21600,21600" o:gfxdata="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E0QINsAAAANAQAADwAAAAAAAAABACAAAAAiAAAAZHJzL2Rvd25yZXYueG1sUEsBAhQAFAAA&#10;AAgAh07iQMRpaGYlAgAALQQAAA4AAAAAAAAAAQAgAAAAK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专业知识扎实：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0"/>
                        </w:rPr>
                        <w:t>集成电路设计与集成系统专业在校生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，专业成绩优异，兼具扎实的微电子工艺与数字集成电路理论基础。积极践行“学以致用”。具备优秀的软硬件协同开发视角、自学能力与 Linux 环境开发习惯，能快速理解并应用前沿 EDA 工具，渴望在芯片设计/验证岗位中持续产出价值。</w:t>
                      </w:r>
                    </w:p>
                    <w:p>
                      <w:pPr>
                        <w:pStyle w:val="10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8367395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专业证书：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计算机二级和三级等级证书。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英语 CET-4，具备良好的读写和听说能力.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python</w:t>
                            </w:r>
                            <w: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C</w:t>
                            </w:r>
                            <w:r>
                              <w:rPr>
                                <w:spacing w:val="-4"/>
                              </w:rPr>
                              <w:t>语言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58.85pt;height:59.35pt;width:506.25pt;mso-position-vertical-relative:page;z-index:251674624;v-text-anchor:middle;mso-width-relative:page;mso-height-relative:page;" filled="f" stroked="f" coordsize="21600,21600" o:gfxdata="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lViA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专业证书：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计算机二级和三级等级证书。</w:t>
                      </w:r>
                    </w:p>
                    <w:p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语言能力：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英语 CET-4，具备良好的读写和听说能力.</w:t>
                      </w:r>
                    </w:p>
                    <w:p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python</w:t>
                      </w:r>
                      <w: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C</w:t>
                      </w:r>
                      <w:r>
                        <w:rPr>
                          <w:spacing w:val="-4"/>
                        </w:rPr>
                        <w:t>语言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2180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7EA0C3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7EA0C3"/>
                                <w:sz w:val="72"/>
                                <w:szCs w:val="52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-26.25pt;height:73.4pt;width:165pt;z-index:251659264;mso-width-relative:page;mso-height-relative:page;" filled="f" stroked="f" coordsize="21600,21600" o:gfxdata="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mqK+NYAAAAIAQAADwAAAAAAAAABACAAAAAiAAAAZHJzL2Rvd25yZXYueG1sUEsBAhQA&#10;FAAAAAgAh07iQAkJ37EtAgAAMwQAAA4AAAAAAAAAAQAgAAAAJQ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color w:val="7EA0C3"/>
                        </w:rPr>
                      </w:pPr>
                      <w:r>
                        <w:rPr>
                          <w:rFonts w:hint="eastAsia" w:ascii="微软雅黑" w:hAnsi="微软雅黑"/>
                          <w:color w:val="7EA0C3"/>
                          <w:sz w:val="72"/>
                          <w:szCs w:val="52"/>
                          <w14:shadow w14:blurRad="0" w14:dist="0" w14:dir="0" w14:sx="0" w14:sy="0" w14:kx="0" w14:ky="0" w14:algn="none">
                            <w14:srgbClr w14:val="000000"/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7EA0C3" filled="t" stroked="f" coordsize="192,196" o:gfxdata="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d6pd9NkAAAAK&#10;AQAADwAAAAAAAAABACAAAAAiAAAAZHJzL2Rvd25yZXYueG1sUEsBAhQAFAAAAAgAh07iQOxY95iQ&#10;CAAAxSkAAA4AAAAAAAAAAQAgAAAAKAEAAGRycy9lMm9Eb2MueG1sUEsFBgAAAAAGAAYAWQEAACoM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7EA0C3" filled="t" stroked="f" coordsize="191,196" o:gfxdata="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8ZSQ0dcAAAAKAQAADwAAAAAAAAABACAAAAAiAAAA&#10;ZHJzL2Rvd25yZXYueG1sUEsBAhQAFAAAAAgAh07iQAOYHwzTCQAAkzUAAA4AAAAAAAAAAQAgAAAA&#10;Jg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7EA0C3" filled="t" stroked="f" coordsize="264,264" o:gfxdata="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0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JY04j9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7EA0C3" filled="t" stroked="f" coordsize="4391025,190500" o:gfxdata="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vIW3vQAA&#10;ANs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BFBFBF" filled="t" stroked="f" coordsize="3308894,190500" o:gfxdata="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psvy5AAAA2wAA&#10;AA8AAAAAAAAAAQAgAAAAIgAAAGRycy9kb3ducmV2LnhtbFBLAQIUABQAAAAIAIdO4kAzLwWeOwAA&#10;ADkAAAAQAAAAAAAAAAEAIAAAAAgBAABkcnMvc2hhcGV4bWwueG1sUEsFBgAAAAAGAAYAWwEAALID&#10;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2325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8pt;margin-top:108.75pt;height:22.35pt;width:534pt;mso-position-vertical-relative:page;z-index:251664384;mso-width-relative:page;mso-height-relative:page;" coordsize="6781800,284400" o:gfxdata="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OrDXBrsAAADb&#10;AAAADwAAAGRycy9kb3ducmV2LnhtbEVPS4vCMBC+C/sfwgh7kTXRg0i3UURY6oIXH3vY29CMbbWZ&#10;lCZq+++NIHibj+856bKztbhR6yvHGiZjBYI4d6biQsPx8PM1B+EDssHaMWnoycNy8TFIMTHuzju6&#10;7UMhYgj7BDWUITSJlD4vyaIfu4Y4cifXWgwRtoU0Ld5juK3lVKmZtFhxbCixoXVJ+WV/tRou/Yzd&#10;KOuy/0xt+9VffZ7/bs9afw4n6htEoC68xS/3xsT5U3j+Eg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DXBrsAAADb&#10;AAAADwAAAAAAAAABACAAAAAiAAAAZHJzL2Rvd25yZXYueG1sUEsBAhQAFAAAAAgAh07iQDMvBZ47&#10;AAAAOQAAABAAAAAAAAAAAQAgAAAACgEAAGRycy9zaGFwZXhtbC54bWxQSwUGAAAAAAYABgBbAQAA&#10;tA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S1zGwroAAADb&#10;AAAADwAAAGRycy9kb3ducmV2LnhtbEVPTWvCQBC9F/wPyxR6qxsNFUldPRTEQg+1RvA6ZMdsaHY2&#10;Zqcx/fduoeBtHu9zVpvRt2qgPjaBDcymGSjiKtiGawPHcvu8BBUF2WIbmAz8UoTNevKwwsKGK3/R&#10;cJBapRCOBRpwIl2hdawceYzT0BEn7hx6j5JgX2vb4zWF+1bPs2yhPTacGhx29Oao+j78eAOfu1xO&#10;/ryvX1oZpPzIx0uzc8Y8Pc6yV1BCo9zF/+53m+bn8PdLOkCv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XMbC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2325;height:0;width:6648450;" filled="f" stroked="t" coordsize="21600,21600" o:gfxdata="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vg8RugAAANsA&#10;AAAPAAAAAAAAAAEAIAAAACIAAABkcnMvZG93bnJldi54bWxQSwECFAAUAAAACACHTuJAMy8FnjsA&#10;AAA5AAAAEAAAAAAAAAABACAAAAAJAQAAZHJzL3NoYXBleG1sLnhtbFBLBQYAAAAABgAGAFsBAACz&#10;AwAAAAA=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82550</wp:posOffset>
                </wp:positionH>
                <wp:positionV relativeFrom="page">
                  <wp:posOffset>1170940</wp:posOffset>
                </wp:positionV>
                <wp:extent cx="0" cy="9100820"/>
                <wp:effectExtent l="4445" t="0" r="14605" b="508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008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EA0C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5pt;margin-top:92.2pt;height:716.6pt;width:0pt;mso-position-vertical-relative:page;z-index:-251645952;mso-width-relative:page;mso-height-relative:page;" filled="f" stroked="t" coordsize="21600,21600" o:gfxdata="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CNryn2AAAAAoBAAAPAAAA&#10;AAAAAAEAIAAAACIAAABkcnMvZG93bnJldi54bWxQSwECFAAUAAAACACHTuJAAc+vJ9wBAACcAwAA&#10;DgAAAAAAAAABACAAAAAnAQAAZHJzL2Uyb0RvYy54bWxQSwUGAAAAAAYABgBZAQAAdQUAAAAA&#10;">
                <v:fill on="f" focussize="0,0"/>
                <v:stroke color="#7EA0C3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  <w:rPr>
          <w:rFonts w:hint="eastAsia" w:eastAsia="微软雅黑"/>
          <w:lang w:eastAsia="zh-CN"/>
        </w:rPr>
      </w:pPr>
    </w:p>
    <w:p>
      <w:pPr>
        <w:adjustRightInd w:val="0"/>
        <w:snapToGrid w:val="0"/>
      </w:pPr>
    </w:p>
    <w:p>
      <w:pPr>
        <w:adjustRightInd w:val="0"/>
        <w:snapToGrid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5535295</wp:posOffset>
            </wp:positionH>
            <wp:positionV relativeFrom="paragraph">
              <wp:posOffset>47625</wp:posOffset>
            </wp:positionV>
            <wp:extent cx="934085" cy="1308100"/>
            <wp:effectExtent l="0" t="0" r="5715" b="0"/>
            <wp:wrapSquare wrapText="bothSides"/>
            <wp:docPr id="1" name="图片 1" descr="微信图片_20250423133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4231334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7EA0C3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199144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8pt;margin-top:230.15pt;height:22.35pt;width:534pt;mso-position-vertical-relative:page;z-index:251665408;mso-width-relative:page;mso-height-relative:page;" coordsize="6781800,284400" o:gfxdata="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BA6DzL4AAADb&#10;AAAADwAAAGRycy9kb3ducmV2LnhtbEWPT4vCMBTE74LfIbyFvcia1INI1yiyIHXBy/rn4O3RPNtq&#10;81KaqO233wiCx2FmfsPMl52txZ1aXznWkIwVCOLcmYoLDYf9+msGwgdkg7Vj0tCTh+ViOJhjatyD&#10;/+i+C4WIEPYpaihDaFIpfV6SRT92DXH0zq61GKJsC2lafES4reVEqam0WHFcKLGhn5Ly6+5mNVz7&#10;KbtR1mWnTG371bG+zH63F60/PxL1DSJQF97hV3tjNEwSeH6JP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6DzL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7EA0C3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6nyp5LwAAADb&#10;AAAADwAAAGRycy9kb3ducmV2LnhtbEWPQWvCQBSE7wX/w/IEb3VjpEVSVw8FUfBgq0Kvj+wzG5p9&#10;G7PPGP99t1DocZiZb5jlevCN6qmLdWADs2kGirgMtubKwPm0eV6AioJssQlMBh4UYb0aPS2xsOHO&#10;n9QfpVIJwrFAA06kLbSOpSOPcRpa4uRdQudRkuwqbTu8J7hvdJ5lr9pjzWnBYUvvjsrv480bOGzn&#10;8uUvH9VLI72c9vPhWm+dMZPxLHsDJTTIf/ivvbMG8hx+v6Qf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8qe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199144;height:0;width:6648450;" filled="f" stroked="t" coordsize="21600,21600" o:gfxdata="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7Xdi8AAAA&#10;2wAAAA8AAAAAAAAAAQAgAAAAIgAAAGRycy9kb3ducmV2LnhtbFBLAQIUABQAAAAIAIdO4kAzLwWe&#10;OwAAADkAAAAQAAAAAAAAAAEAIAAAAAsBAABkcnMvc2hhcGV4bWwueG1sUEsFBgAAAAAGAAYAWwEA&#10;ALUDAAAAAA==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  <w:rPr>
          <w:rFonts w:ascii="微软雅黑" w:hAnsi="微软雅黑"/>
          <w:color w:val="C19F67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ge">
                  <wp:posOffset>3134360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湖北大学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集成电路设计与集成系统/本科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学业成果：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大一到大二学年，加权平均分92.07，专业排名前 3%，多次荣获校级一等奖学金、湖北大学三好学生称号。此外还参加学校创新实验室，积极参加专业前沿科技比赛，如全国大学生电子设计大赛。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专业课程：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许多专业核心课程均取得不错的成绩，如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数字电子技术基础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99、模拟电子技术基础：99、信号与线性系统：95、微电子工艺原理与应用：99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95pt;margin-top:246.8pt;height:77.35pt;width:506.25pt;mso-position-vertical-relative:page;z-index:251673600;v-text-anchor:middle;mso-width-relative:page;mso-height-relative:page;" filled="f" stroked="f" coordsize="21600,21600" o:gfxdata="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Vgknr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湖北大学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集成电路设计与集成系统/本科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学业成果：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大一到大二学年，加权平均分92.07，专业排名前 3%，多次荣获校级一等奖学金、湖北大学三好学生称号。此外还参加学校创新实验室，积极参加专业前沿科技比赛，如全国大学生电子设计大赛。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专业课程：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许多专业核心课程均取得不错的成绩，如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数字电子技术基础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99、模拟电子技术基础：99、信号与线性系统：95、微电子工艺原理与应用：99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4351020</wp:posOffset>
                </wp:positionV>
                <wp:extent cx="6648450" cy="0"/>
                <wp:effectExtent l="0" t="0" r="0" b="0"/>
                <wp:wrapNone/>
                <wp:docPr id="43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7050" y="688340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5.5pt;margin-top:342.6pt;height:0pt;width:523.5pt;z-index:251667456;mso-width-relative:page;mso-height-relative:page;" filled="f" stroked="t" coordsize="21600,21600" o:gfxdata="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WT5vvWAAAACwEAAA8AAAAAAAAAAQAgAAAAIgAAAGRycy9kb3ducmV2LnhtbFBL&#10;AQIUABQAAAAIAIdO4kAuinec+AEAAMkDAAAOAAAAAAAAAAEAIAAAACUBAABkcnMvZTJvRG9jLnht&#10;bFBLBQYAAAAABgAGAFkBAACPBQAAAAA=&#10;">
                <v:fill on="f" focussize="0,0"/>
                <v:stroke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9179560</wp:posOffset>
                </wp:positionV>
                <wp:extent cx="6781800" cy="283210"/>
                <wp:effectExtent l="0" t="0" r="0" b="635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22.8pt;height:22.3pt;width:534pt;mso-position-vertical-relative:page;z-index:251669504;mso-width-relative:page;mso-height-relative:page;" coordsize="6781800,284400" o:gfxdata="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B8oPSb4AAADb&#10;AAAADwAAAGRycy9kb3ducmV2LnhtbEWPQWvCQBSE70L/w/IKXkR3FbESXaUIEgUv2nrw9si+JtHs&#10;25BdNfn33YLQ4zAz3zDLdWsr8aDGl441jEcKBHHmTMm5hu+v7XAOwgdkg5Vj0tCRh/XqrbfExLgn&#10;H+lxCrmIEPYJaihCqBMpfVaQRT9yNXH0flxjMUTZ5NI0+IxwW8mJUjNpseS4UGBNm4Ky2+luNdy6&#10;GbtB2qaXVB26z3N1ne8PV63772O1ABGoDf/hV3tnNHxM4e9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8oPSb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diYejb0AAADb&#10;AAAADwAAAGRycy9kb3ducmV2LnhtbEWPQWvCQBSE74L/YXmF3nRjRS2pqwdBLPTQGgWvj+wzG5p9&#10;G7OvMf333UKhx2FmvmHW28E3qqcu1oENzKYZKOIy2JorA+fTfvIMKgqyxSYwGfimCNvNeLTG3IY7&#10;H6kvpFIJwjFHA06kzbWOpSOPcRpa4uRdQ+dRkuwqbTu8J7hv9FOWLbXHmtOCw5Z2jsrP4ssbeD/M&#10;5eKvH9WikV5Ob/PhVh+cMY8Ps+wFlNAg/+G/9qs1sFrA75f0A/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Jh6N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P/RXbsAAADb&#10;AAAADwAAAGRycy9kb3ducmV2LnhtbEWPQWsCMRSE7wX/Q3iCt5rYw7asRhFBEPSi9eDxkTx3Vzcv&#10;YZPq+u+NIPQ4zMw3zGzRu1bcqIuNZw2TsQJBbLxtuNJw/F1//oCICdli65k0PCjCYj74mGFp/Z33&#10;dDukSmQIxxI11CmFUspoanIYxz4QZ+/sO4cpy66StsN7hrtWfilVSIcN54UaA61qMtfDn9PQVNve&#10;m8ep8Pvl8RRUMJuL2mk9Gk7UFESiPv2H3+2N1fBdwOtL/gF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/RXbsAAADb&#10;AAAADwAAAAAAAAABACAAAAAiAAAAZHJzL2Rvd25yZXYueG1sUEsBAhQAFAAAAAgAh07iQDMvBZ47&#10;AAAAOQAAABAAAAAAAAAAAQAgAAAACgEAAGRycy9zaGFwZXhtbC54bWxQSwUGAAAAAAYABgBbAQAA&#10;tAMAAAAA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8166735</wp:posOffset>
                </wp:positionV>
                <wp:extent cx="6781800" cy="283210"/>
                <wp:effectExtent l="0" t="0" r="0" b="635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3.05pt;height:22.3pt;width:534pt;mso-position-vertical-relative:page;z-index:251668480;mso-width-relative:page;mso-height-relative:page;" coordsize="6781800,284400" o:gfxdata="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OCkqgPcAAAADgEAAA8AAAAAAAAAAQAgAAAAIgAAAGRycy9kb3ducmV2LnhtbFBLAQIU&#10;ABQAAAAIAIdO4kD5SS7CKgYAAMUVAAAOAAAAAAAAAAEAIAAAACsBAABkcnMvZTJvRG9jLnhtbFBL&#10;BQYAAAAABgAGAFkBAADH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Yrake70AAADb&#10;AAAADwAAAGRycy9kb3ducmV2LnhtbEWPQYvCMBSE7wv+h/AEL4smeihSjSKCdAUvunrw9miebbV5&#10;KU1W239vFhb2OMzMN8xy3dlaPKn1lWMN04kCQZw7U3Gh4fy9G89B+IBssHZMGnrysF4NPpaYGvfi&#10;Iz1PoRARwj5FDWUITSqlz0uy6CeuIY7ezbUWQ5RtIU2Lrwi3tZwplUiLFceFEhvalpQ/Tj9Ww6NP&#10;2H1mXXbN1KHfXOr7fH+4az0aTtUCRKAu/If/2l9GQzKD3y/xB8jV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tqR7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E1q1v7wAAADb&#10;AAAADwAAAGRycy9kb3ducmV2LnhtbEWPQWvCQBSE7wX/w/IEb3WjoVJSVw8FUfBgq4VeH9lnNjT7&#10;NmafMf57t1DocZiZb5jlevCN6qmLdWADs2kGirgMtubKwNdp8/wKKgqyxSYwGbhThPVq9LTEwoYb&#10;f1J/lEolCMcCDTiRttA6lo48xmloiZN3Dp1HSbKrtO3wluC+0fMsW2iPNacFhy29Oyp/jldv4LDN&#10;5dufP6qXRno57fPhUm+dMZPxLHsDJTTIf/ivvbMGFjn8fkk/QK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atb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krh8bLsAAADb&#10;AAAADwAAAGRycy9kb3ducmV2LnhtbEWPQWsCMRSE7wX/Q3iCt5pYZCmrUUQQBL1oPXh8JM/d1c1L&#10;2KS6/nsjFHocZuYbZr7sXSvu1MXGs4bJWIEgNt42XGk4/Ww+v0HEhGyx9UwanhRhuRh8zLG0/sEH&#10;uh9TJTKEY4ka6pRCKWU0NTmMYx+Is3fxncOUZVdJ2+Ejw10rv5QqpMOG80KNgdY1mdvx12loql3v&#10;zfNc+MPqdA4qmO1V7bUeDSdqBiJRn/7Df+2t1VBM4f0l/wC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h8bLsAAADb&#10;AAAADwAAAAAAAAABACAAAAAiAAAAZHJzL2Rvd25yZXYueG1sUEsBAhQAFAAAAAgAh07iQDMvBZ47&#10;AAAAOQAAABAAAAAAAAAAAQAgAAAACgEAAGRycy9zaGFwZXhtbC54bWxQSwUGAAAAAAYABgBbAQAA&#10;tAMAAAAA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4474845</wp:posOffset>
                </wp:positionV>
                <wp:extent cx="6781800" cy="283210"/>
                <wp:effectExtent l="0" t="0" r="0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default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比赛经历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7EA0C3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52.35pt;height:22.3pt;width:534pt;mso-position-vertical-relative:page;z-index:251666432;mso-width-relative:page;mso-height-relative:page;" coordsize="6781800,284400" o:gfxdata="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DTiR9P2wAAAAwBAAAPAAAAAAAAAAEAIAAAACIAAABkcnMvZG93bnJldi54bWxQSwECFAAUAAAA&#10;CACHTuJAv2AbRiYGAADFFQAADgAAAAAAAAABACAAAAAq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Hkku/b0AAADb&#10;AAAADwAAAGRycy9kb3ducmV2LnhtbEWPT4vCMBTE78J+h/AW9iKauIJINYosLHXBi/8O3h7Ns602&#10;L6WJ2n77jSB4HGbmN8x82dpK3KnxpWMNo6ECQZw5U3Ku4bD/HUxB+IBssHJMGjrysFx89OaYGPfg&#10;Ld13IRcRwj5BDUUIdSKlzwqy6IeuJo7e2TUWQ5RNLk2Djwi3lfxWaiItlhwXCqzpp6DsurtZDddu&#10;wq6ftukpVZtudawu07/NReuvz5GagQjUhnf41V4bDeMxPL/EHyA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SS79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default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比赛经历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jwAC1r0AAADb&#10;AAAADwAAAGRycy9kb3ducmV2LnhtbEWPQWvCQBSE7wX/w/IEb3WjaaWkrh4EUfDQVoVeH9lnNjT7&#10;NmafMf333UKhx2FmvmGW68E3qqcu1oENzKYZKOIy2JorA+fT9vEFVBRki01gMvBNEdar0cMSCxvu&#10;/EH9USqVIBwLNOBE2kLrWDryGKehJU7eJXQeJcmu0rbDe4L7Rs+zbKE91pwWHLa0cVR+HW/ewNsu&#10;l09/ea+eG+nldMiHa71zxkzGs+wVlNAg/+G/9t4ayJ/g90v6AXr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AAL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7kf26r0AAADb&#10;AAAADwAAAGRycy9kb3ducmV2LnhtbEWPwWrDMBBE74X+g9hCb7WUlITgWAklEAi0F6c55LhIW9ut&#10;tRKWkth/XxUCPQ4z84aptqPrxZWG2HnWMCsUCGLjbceNhtPn/mUFIiZki71n0jBRhO3m8aHC0vob&#10;13Q9pkZkCMcSNbQphVLKaFpyGAsfiLP35QeHKcuhkXbAW4a7Xs6VWkqHHeeFFgPtWjI/x4vT0DXv&#10;ozfTeenrt9M5qGAO3+pD6+enmVqDSDSm//C9fbAaXhfw9yX/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R/bqvQAA&#10;ANsAAAAPAAAAAAAAAAEAIAAAACIAAABkcnMvZG93bnJldi54bWxQSwECFAAUAAAACACHTuJAMy8F&#10;njsAAAA5AAAAEAAAAAAAAAABACAAAAAMAQAAZHJzL3NoYXBleG1sLnhtbFBLBQYAAAAABgAGAFsB&#10;AAC2AwAAAAA=&#10;">
                  <v:fill on="f" focussize="0,0"/>
                  <v:stroke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bidi w:val="0"/>
        <w:rPr>
          <w:rFonts w:ascii="Arial Unicode MS" w:hAnsi="Arial Unicode MS" w:eastAsia="微软雅黑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ge">
                  <wp:posOffset>4638040</wp:posOffset>
                </wp:positionV>
                <wp:extent cx="6429375" cy="206756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67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2025.03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湖北大学问津大讲堂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队长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经过初赛，复赛，决赛，以队长身份带队获得问津大讲堂二等奖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2025.11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全国大学生数学竞赛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队长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  <w:t>获得全国大学生数学竞赛国家三等奖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01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2026.08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全国大学生电子设计竞赛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队长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default" w:ascii="微软雅黑" w:hAnsi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  <w:t>经过1月份的寒假集训，到4月份的校赛再到7月份的暑期集训，到最后8月份的正式比赛，我以队长身份参加比赛，在比赛中，负责代码编写以及底层的硬件驱动。选择26年H题作为电赛题目，目前正在等待比赛结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.5pt;margin-top:365.2pt;height:162.8pt;width:506.25pt;mso-position-vertical-relative:page;z-index:251677696;v-text-anchor:middle;mso-width-relative:page;mso-height-relative:page;" filled="f" stroked="f" coordsize="21600,21600" o:gfxdata="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znI77aAAAADAEAAA8AAAAAAAAAAQAgAAAAIgAAAGRycy9kb3ducmV2LnhtbFBLAQIUABQA&#10;AAAIAIdO4kAIQJz/JwIAAC0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2025.03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湖北大学问津大讲堂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队长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经过初赛，复赛，决赛，以队长身份带队获得问津大讲堂二等奖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2025.11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全国大学生数学竞赛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队长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Cs w:val="21"/>
                          <w:lang w:val="en-US" w:eastAsia="zh-CN"/>
                        </w:rPr>
                        <w:t>获得全国大学生数学竞赛国家三等奖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01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2026.08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全国大学生电子设计竞赛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队长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Cs w:val="21"/>
                          <w:lang w:val="en-US" w:eastAsia="zh-CN"/>
                        </w:rPr>
                        <w:t>经过1月份的寒假集训，到4月份的校赛再到7月份的暑期集训，到最后8月份的正式比赛，我以队长身份参加比赛，在比赛中，负责代码编写以及底层的硬件驱动。选择26年H题作为电赛题目，目前正在等待比赛结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189230</wp:posOffset>
                </wp:positionV>
                <wp:extent cx="1256665" cy="207010"/>
                <wp:effectExtent l="0" t="0" r="635" b="8890"/>
                <wp:wrapNone/>
                <wp:docPr id="17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400" cy="206929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2.35pt;margin-top:14.9pt;height:16.3pt;width:98.95pt;z-index:251678720;v-text-anchor:middle;mso-width-relative:page;mso-height-relative:page;" fillcolor="#7EA0C3" filled="t" stroked="f" coordsize="1406296,288031" o:gfxdata="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v/LOnNoAAAAIAQAADwAAAAAAAAAB&#10;ACAAAAAiAAAAZHJzL2Rvd25yZXYueG1sUEsBAhQAFAAAAAgAh07iQBSeOzlIBAAAsA4AAA4AAAAA&#10;AAAAAQAgAAAAKQEAAGRycy9lMm9Eb2MueG1sUEsFBgAAAAAGAAYAWQEAAOMHAAAAAA==&#10;" path="m1093154,0l1171153,0,1406296,288031,1328297,288031xm1030297,0l1069917,0,1305060,288031,1265440,288031xm0,0l1007060,0,1242203,288031,0,288031xe">
                <v:path textboxrect="0,0,1406296,288031" o:connectlocs="976635,0;1046320,0;1256400,206929;1186714,206929;920478,0;955875,0;1165954,206929;1130557,206929;0,0;899718,0;1109797,206929;0,206929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default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ge">
                  <wp:posOffset>6904355</wp:posOffset>
                </wp:positionV>
                <wp:extent cx="6464300" cy="1257935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4300" cy="1257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25.01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2025.03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寒假暑期学堂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个人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辅导小孩子做作业以及讲授课程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25.07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2025.09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暑期公益学堂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个人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default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辅导小孩子做作业，为小孩子讲授科学实验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after="0" w:afterLines="20"/>
                              <w:textAlignment w:val="auto"/>
                              <w:rPr>
                                <w:rFonts w:hint="default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志愿时长累计50h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95pt;margin-top:543.65pt;height:99.05pt;width:509pt;mso-position-vertical-relative:page;z-index:251680768;v-text-anchor:middle;mso-width-relative:page;mso-height-relative:page;" filled="f" stroked="f" coordsize="21600,21600" o:gfxdata="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6nvMtoAAAAMAQAADwAAAAAAAAABACAAAAAiAAAAZHJzL2Rvd25yZXYueG1sUEsBAhQAFAAA&#10;AAgAh07iQLBZ0Hg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25.01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2025.03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寒假暑期学堂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个人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辅导小孩子做作业以及讲授课程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25.07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2025.09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暑期公益学堂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个人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辅导小孩子做作业，为小孩子讲授科学实验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after="0" w:afterLines="20"/>
                        <w:textAlignment w:val="auto"/>
                        <w:rPr>
                          <w:rFonts w:hint="default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志愿时长累计50h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-57785</wp:posOffset>
                </wp:positionH>
                <wp:positionV relativeFrom="paragraph">
                  <wp:posOffset>188595</wp:posOffset>
                </wp:positionV>
                <wp:extent cx="144145" cy="76200"/>
                <wp:effectExtent l="0" t="0" r="8255" b="0"/>
                <wp:wrapNone/>
                <wp:docPr id="24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0" cy="76280"/>
                        </a:xfrm>
                        <a:prstGeom prst="rtTriangle">
                          <a:avLst/>
                        </a:pr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4.55pt;margin-top:14.85pt;height:6pt;width:11.35pt;rotation:11796480f;z-index:251679744;mso-width-relative:page;mso-height-relative:page;" fillcolor="#7EA0C3" filled="t" stroked="f" coordsize="21600,21600" o:gfxdata="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G0GHNYAAAAHAQAADwAAAAAA&#10;AAABACAAAAAiAAAAZHJzL2Rvd25yZXYueG1sUEsBAhQAFAAAAAgAh07iQEDTbuhOAgAAaQQAAA4A&#10;AAAAAAAAAQAgAAAAJQEAAGRycy9lMm9Eb2MueG1sUEsFBgAAAAAGAAYAWQEAAOU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jc w:val="left"/>
        <w:rPr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djMTRiMGUxOGY3NWIyZGI1Nzk2MGQwZWNlYTdlOWY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052B0CFD"/>
    <w:rsid w:val="07305590"/>
    <w:rsid w:val="095A2027"/>
    <w:rsid w:val="101D06CE"/>
    <w:rsid w:val="11DB173E"/>
    <w:rsid w:val="1A72364F"/>
    <w:rsid w:val="1D06237C"/>
    <w:rsid w:val="1F6F087E"/>
    <w:rsid w:val="20B030D7"/>
    <w:rsid w:val="21CB7B54"/>
    <w:rsid w:val="25756500"/>
    <w:rsid w:val="2A733212"/>
    <w:rsid w:val="2AE82A67"/>
    <w:rsid w:val="326D249E"/>
    <w:rsid w:val="32CB22D0"/>
    <w:rsid w:val="404827F1"/>
    <w:rsid w:val="46D32BDA"/>
    <w:rsid w:val="4BE06C3C"/>
    <w:rsid w:val="4D137AF0"/>
    <w:rsid w:val="4FB07878"/>
    <w:rsid w:val="4FCE1CC4"/>
    <w:rsid w:val="51385735"/>
    <w:rsid w:val="540278C8"/>
    <w:rsid w:val="57D2454F"/>
    <w:rsid w:val="592D7CCF"/>
    <w:rsid w:val="597C6862"/>
    <w:rsid w:val="5A4A37B2"/>
    <w:rsid w:val="5F6F3834"/>
    <w:rsid w:val="62AB7DAA"/>
    <w:rsid w:val="67D31EFE"/>
    <w:rsid w:val="70730464"/>
    <w:rsid w:val="73C956F8"/>
    <w:rsid w:val="764A5A81"/>
    <w:rsid w:val="7697551A"/>
    <w:rsid w:val="783C04F8"/>
    <w:rsid w:val="789E6AEF"/>
    <w:rsid w:val="7B077890"/>
    <w:rsid w:val="7F7B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3">
    <w:name w:val="页脚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5</TotalTime>
  <ScaleCrop>false</ScaleCrop>
  <LinksUpToDate>false</LinksUpToDate>
  <CharactersWithSpaces>1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Redundant.</cp:lastModifiedBy>
  <dcterms:modified xsi:type="dcterms:W3CDTF">2026-08-03T14:17:35Z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092AAE6CEF1E4330A1C1CC724C45B7AB_13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